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8DCB2" w14:textId="77777777" w:rsidR="00771F16" w:rsidRDefault="00E967CE">
      <w:pPr>
        <w:pStyle w:val="Title"/>
      </w:pPr>
      <w:r>
        <w:t>JPA/ Hibernate</w:t>
      </w:r>
    </w:p>
    <w:p w14:paraId="684772CD" w14:textId="77777777" w:rsidR="00771F16" w:rsidRDefault="00E967CE">
      <w:pPr>
        <w:pStyle w:val="Heading1"/>
      </w:pPr>
      <w:r>
        <w:t xml:space="preserve">Entity Class for Database table ORM  </w:t>
      </w:r>
    </w:p>
    <w:p w14:paraId="180C1005" w14:textId="77777777" w:rsidR="00E967CE" w:rsidRDefault="00E967CE" w:rsidP="00E967CE">
      <w:pPr>
        <w:rPr>
          <w:noProof/>
        </w:rPr>
      </w:pPr>
    </w:p>
    <w:p w14:paraId="21CF58B9" w14:textId="77777777" w:rsidR="000A0F9B" w:rsidRDefault="00E967CE" w:rsidP="00E967CE">
      <w:r>
        <w:rPr>
          <w:noProof/>
        </w:rPr>
        <w:drawing>
          <wp:inline distT="0" distB="0" distL="0" distR="0" wp14:anchorId="19B80792" wp14:editId="440718C5">
            <wp:extent cx="5295569" cy="512891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97" t="14035" r="34983" b="6038"/>
                    <a:stretch/>
                  </pic:blipFill>
                  <pic:spPr bwMode="auto">
                    <a:xfrm>
                      <a:off x="0" y="0"/>
                      <a:ext cx="5309701" cy="514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B80EF" w14:textId="7D1F7C38" w:rsidR="00E967CE" w:rsidRDefault="00535F7A" w:rsidP="00E967CE">
      <w:pPr>
        <w:rPr>
          <w:noProof/>
        </w:rPr>
      </w:pPr>
      <w:r>
        <w:rPr>
          <w:noProof/>
        </w:rPr>
        <w:t>No argument constructor</w:t>
      </w:r>
      <w:r w:rsidR="00223CAB">
        <w:rPr>
          <w:noProof/>
        </w:rPr>
        <w:t xml:space="preserve"> and all getter</w:t>
      </w:r>
      <w:r>
        <w:rPr>
          <w:noProof/>
        </w:rPr>
        <w:t>s-</w:t>
      </w:r>
      <w:r w:rsidR="00223CAB">
        <w:rPr>
          <w:noProof/>
        </w:rPr>
        <w:t xml:space="preserve">setters </w:t>
      </w:r>
      <w:r>
        <w:rPr>
          <w:noProof/>
        </w:rPr>
        <w:t xml:space="preserve">for each declared filed </w:t>
      </w:r>
      <w:r w:rsidR="00223CAB">
        <w:rPr>
          <w:noProof/>
        </w:rPr>
        <w:t xml:space="preserve">are required in a entity class. </w:t>
      </w:r>
    </w:p>
    <w:p w14:paraId="3BED5A4B" w14:textId="4A808878" w:rsidR="00E21D58" w:rsidRDefault="00E21D58" w:rsidP="00E967CE">
      <w:pPr>
        <w:rPr>
          <w:noProof/>
        </w:rPr>
      </w:pPr>
      <w:r>
        <w:rPr>
          <w:noProof/>
        </w:rPr>
        <w:t>Entity class also must always implement Serialzable interface.</w:t>
      </w:r>
    </w:p>
    <w:p w14:paraId="44DE0E7E" w14:textId="77777777" w:rsidR="00E967CE" w:rsidRDefault="00E967CE" w:rsidP="00E967CE">
      <w:r>
        <w:rPr>
          <w:noProof/>
        </w:rPr>
        <w:lastRenderedPageBreak/>
        <w:drawing>
          <wp:inline distT="0" distB="0" distL="0" distR="0" wp14:anchorId="5F4E2843" wp14:editId="546B855B">
            <wp:extent cx="6353092" cy="32589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66" t="11655" r="19599" b="31500"/>
                    <a:stretch/>
                  </pic:blipFill>
                  <pic:spPr bwMode="auto">
                    <a:xfrm>
                      <a:off x="0" y="0"/>
                      <a:ext cx="6377228" cy="327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EBE0F" w14:textId="77777777" w:rsidR="00E967CE" w:rsidRDefault="00E967CE" w:rsidP="00E967CE">
      <w:pPr>
        <w:rPr>
          <w:noProof/>
        </w:rPr>
      </w:pPr>
    </w:p>
    <w:p w14:paraId="1D2E0777" w14:textId="77777777" w:rsidR="00E967CE" w:rsidRDefault="00E967CE" w:rsidP="00E967CE">
      <w:r>
        <w:rPr>
          <w:noProof/>
        </w:rPr>
        <w:lastRenderedPageBreak/>
        <w:drawing>
          <wp:inline distT="0" distB="0" distL="0" distR="0" wp14:anchorId="3BE7C6EE" wp14:editId="45C76E41">
            <wp:extent cx="6313336" cy="51474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00" t="12134" r="24147" b="6040"/>
                    <a:stretch/>
                  </pic:blipFill>
                  <pic:spPr bwMode="auto">
                    <a:xfrm>
                      <a:off x="0" y="0"/>
                      <a:ext cx="6313336" cy="514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114AF" w14:textId="77777777" w:rsidR="00E967CE" w:rsidRDefault="00E967CE" w:rsidP="00E967CE">
      <w:pPr>
        <w:rPr>
          <w:noProof/>
        </w:rPr>
      </w:pPr>
    </w:p>
    <w:p w14:paraId="1AE336BF" w14:textId="2511FF9C" w:rsidR="00E967CE" w:rsidRDefault="00E967CE" w:rsidP="00E967CE">
      <w:r>
        <w:rPr>
          <w:noProof/>
        </w:rPr>
        <w:drawing>
          <wp:inline distT="0" distB="0" distL="0" distR="0" wp14:anchorId="0EDD8CA2" wp14:editId="6468CE3C">
            <wp:extent cx="6271454" cy="2099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08" t="19035" r="24322" b="47661"/>
                    <a:stretch/>
                  </pic:blipFill>
                  <pic:spPr bwMode="auto">
                    <a:xfrm>
                      <a:off x="0" y="0"/>
                      <a:ext cx="6314868" cy="211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FAAEC" w14:textId="77777777" w:rsidR="00BD0FBB" w:rsidRDefault="00BD0FBB" w:rsidP="00E967CE">
      <w:pPr>
        <w:rPr>
          <w:noProof/>
        </w:rPr>
      </w:pPr>
    </w:p>
    <w:p w14:paraId="3E87DCB0" w14:textId="42786033" w:rsidR="00BD0FBB" w:rsidRDefault="00BD0FBB" w:rsidP="00E967CE">
      <w:r>
        <w:rPr>
          <w:noProof/>
        </w:rPr>
        <w:lastRenderedPageBreak/>
        <w:drawing>
          <wp:inline distT="0" distB="0" distL="0" distR="0" wp14:anchorId="0B58C517" wp14:editId="05AC6A58">
            <wp:extent cx="6305384" cy="4678886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133" t="11656" r="23345" b="12460"/>
                    <a:stretch/>
                  </pic:blipFill>
                  <pic:spPr bwMode="auto">
                    <a:xfrm>
                      <a:off x="0" y="0"/>
                      <a:ext cx="6317867" cy="4688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92FC1" w14:textId="77777777" w:rsidR="00BD0FBB" w:rsidRDefault="00BD0FBB" w:rsidP="00E967CE">
      <w:pPr>
        <w:rPr>
          <w:noProof/>
        </w:rPr>
      </w:pPr>
    </w:p>
    <w:p w14:paraId="1F0F6124" w14:textId="3E39738D" w:rsidR="00BD0FBB" w:rsidRDefault="00BD0FBB" w:rsidP="00E967CE">
      <w:r>
        <w:rPr>
          <w:noProof/>
        </w:rPr>
        <w:lastRenderedPageBreak/>
        <w:drawing>
          <wp:inline distT="0" distB="0" distL="0" distR="0" wp14:anchorId="0ACCF396" wp14:editId="10022B07">
            <wp:extent cx="6122504" cy="40825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00" t="11418" r="24013" b="21976"/>
                    <a:stretch/>
                  </pic:blipFill>
                  <pic:spPr bwMode="auto">
                    <a:xfrm>
                      <a:off x="0" y="0"/>
                      <a:ext cx="6146676" cy="409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2B10E" w14:textId="36C6E38A" w:rsidR="00BD0FBB" w:rsidRDefault="00BD0FBB" w:rsidP="00E967CE"/>
    <w:p w14:paraId="0713E44D" w14:textId="212A162C" w:rsidR="00D91B14" w:rsidRDefault="00D91B14" w:rsidP="00E967CE"/>
    <w:p w14:paraId="66A1524D" w14:textId="55DF3647" w:rsidR="00D91B14" w:rsidRDefault="00D91B14" w:rsidP="00E967CE"/>
    <w:p w14:paraId="6F32279E" w14:textId="7226D2D4" w:rsidR="00D91B14" w:rsidRDefault="00D91B14" w:rsidP="00E967CE"/>
    <w:p w14:paraId="567307B9" w14:textId="15FC3607" w:rsidR="00D91B14" w:rsidRDefault="00D91B14" w:rsidP="00E967CE"/>
    <w:p w14:paraId="07B15AA7" w14:textId="39EF5D4F" w:rsidR="00D91B14" w:rsidRDefault="00D91B14" w:rsidP="00E967CE"/>
    <w:p w14:paraId="2EDB72B9" w14:textId="33CCE093" w:rsidR="00D91B14" w:rsidRDefault="00D91B14" w:rsidP="00E967CE"/>
    <w:p w14:paraId="55D0382D" w14:textId="3007E8D8" w:rsidR="00D91B14" w:rsidRDefault="00D91B14" w:rsidP="00E967CE"/>
    <w:p w14:paraId="3A7C7FC9" w14:textId="553F0946" w:rsidR="00D91B14" w:rsidRDefault="00D91B14" w:rsidP="00E967CE"/>
    <w:p w14:paraId="6E53B8AA" w14:textId="1CE043BA" w:rsidR="00D91B14" w:rsidRDefault="00D91B14" w:rsidP="00E967CE"/>
    <w:p w14:paraId="6292F4AF" w14:textId="3AC1CDAB" w:rsidR="00D91B14" w:rsidRDefault="00D91B14" w:rsidP="00E967CE"/>
    <w:p w14:paraId="37FBE8C5" w14:textId="561DAAA0" w:rsidR="00D91B14" w:rsidRDefault="00D91B14" w:rsidP="00E967CE"/>
    <w:p w14:paraId="4B27ACE4" w14:textId="77777777" w:rsidR="00D91B14" w:rsidRDefault="00D91B14" w:rsidP="00E967CE"/>
    <w:p w14:paraId="213731B9" w14:textId="7D487094" w:rsidR="00D91B14" w:rsidRDefault="00D91B14" w:rsidP="00D91B14">
      <w:pPr>
        <w:pStyle w:val="Title"/>
      </w:pPr>
      <w:r>
        <w:lastRenderedPageBreak/>
        <w:t xml:space="preserve">Entity Manager </w:t>
      </w:r>
    </w:p>
    <w:p w14:paraId="5F13C76A" w14:textId="14D60BD8" w:rsidR="00D91B14" w:rsidRDefault="00D91B14" w:rsidP="00D91B14"/>
    <w:p w14:paraId="760EF8F6" w14:textId="77777777" w:rsidR="00D91B14" w:rsidRDefault="00D91B14" w:rsidP="00D91B14">
      <w:pPr>
        <w:rPr>
          <w:noProof/>
        </w:rPr>
      </w:pPr>
    </w:p>
    <w:p w14:paraId="72912B3E" w14:textId="31D05E35" w:rsidR="00D91B14" w:rsidRDefault="00D91B14" w:rsidP="00D91B14">
      <w:r>
        <w:rPr>
          <w:noProof/>
        </w:rPr>
        <w:drawing>
          <wp:inline distT="0" distB="0" distL="0" distR="0" wp14:anchorId="5BD870ED" wp14:editId="1033E477">
            <wp:extent cx="5732308" cy="492185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466" t="17129" r="22932" b="4392"/>
                    <a:stretch/>
                  </pic:blipFill>
                  <pic:spPr bwMode="auto">
                    <a:xfrm>
                      <a:off x="0" y="0"/>
                      <a:ext cx="5756033" cy="494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CFEF7" w14:textId="77777777" w:rsidR="00D91B14" w:rsidRDefault="00D91B14" w:rsidP="00D91B14">
      <w:pPr>
        <w:rPr>
          <w:noProof/>
        </w:rPr>
      </w:pPr>
    </w:p>
    <w:p w14:paraId="21BADAD7" w14:textId="73214C79" w:rsidR="00D91B14" w:rsidRDefault="00D91B14" w:rsidP="00D91B14">
      <w:r>
        <w:rPr>
          <w:noProof/>
        </w:rPr>
        <w:lastRenderedPageBreak/>
        <w:drawing>
          <wp:inline distT="0" distB="0" distL="0" distR="0" wp14:anchorId="7B68E05E" wp14:editId="6454BDA5">
            <wp:extent cx="4753610" cy="36576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471" t="25701" r="45275" b="29815"/>
                    <a:stretch/>
                  </pic:blipFill>
                  <pic:spPr bwMode="auto">
                    <a:xfrm>
                      <a:off x="0" y="0"/>
                      <a:ext cx="4785742" cy="368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A25C" w14:textId="3E848C8C" w:rsidR="008C0FDE" w:rsidRDefault="008C0FDE" w:rsidP="00D91B14"/>
    <w:p w14:paraId="0FF28159" w14:textId="77777777" w:rsidR="00B45653" w:rsidRDefault="00B45653" w:rsidP="008C0FDE">
      <w:pPr>
        <w:pStyle w:val="Title"/>
      </w:pPr>
    </w:p>
    <w:p w14:paraId="1EFA409B" w14:textId="77777777" w:rsidR="00B45653" w:rsidRDefault="00B45653" w:rsidP="008C0FDE">
      <w:pPr>
        <w:pStyle w:val="Title"/>
      </w:pPr>
    </w:p>
    <w:p w14:paraId="22AECC56" w14:textId="77777777" w:rsidR="00B45653" w:rsidRDefault="00B45653" w:rsidP="008C0FDE">
      <w:pPr>
        <w:pStyle w:val="Title"/>
      </w:pPr>
    </w:p>
    <w:p w14:paraId="3F0A520E" w14:textId="77777777" w:rsidR="00B45653" w:rsidRDefault="00B45653" w:rsidP="008C0FDE">
      <w:pPr>
        <w:pStyle w:val="Title"/>
      </w:pPr>
    </w:p>
    <w:p w14:paraId="7432C606" w14:textId="77777777" w:rsidR="00B45653" w:rsidRDefault="00B45653" w:rsidP="008C0FDE">
      <w:pPr>
        <w:pStyle w:val="Title"/>
      </w:pPr>
    </w:p>
    <w:p w14:paraId="725A39B5" w14:textId="77777777" w:rsidR="00B45653" w:rsidRDefault="00B45653" w:rsidP="008C0FDE">
      <w:pPr>
        <w:pStyle w:val="Title"/>
      </w:pPr>
    </w:p>
    <w:p w14:paraId="3064F458" w14:textId="77777777" w:rsidR="00B45653" w:rsidRDefault="00B45653" w:rsidP="008C0FDE">
      <w:pPr>
        <w:pStyle w:val="Title"/>
      </w:pPr>
    </w:p>
    <w:p w14:paraId="7E10AAA0" w14:textId="708B706D" w:rsidR="008C0FDE" w:rsidRDefault="008960F1" w:rsidP="008C0FDE">
      <w:pPr>
        <w:pStyle w:val="Title"/>
      </w:pPr>
      <w:r>
        <w:lastRenderedPageBreak/>
        <w:t>Creating Queries</w:t>
      </w:r>
    </w:p>
    <w:p w14:paraId="1363AAB5" w14:textId="71989680" w:rsidR="008960F1" w:rsidRDefault="008960F1" w:rsidP="008960F1"/>
    <w:p w14:paraId="09DE0C4B" w14:textId="77777777" w:rsidR="00B45653" w:rsidRDefault="00B45653" w:rsidP="008960F1">
      <w:pPr>
        <w:rPr>
          <w:noProof/>
        </w:rPr>
      </w:pPr>
    </w:p>
    <w:p w14:paraId="05D2A7E9" w14:textId="64075F40" w:rsidR="008960F1" w:rsidRPr="008960F1" w:rsidRDefault="00B45653" w:rsidP="008960F1">
      <w:r>
        <w:rPr>
          <w:noProof/>
        </w:rPr>
        <w:drawing>
          <wp:inline distT="0" distB="0" distL="0" distR="0" wp14:anchorId="53BCE627" wp14:editId="30D7A8F9">
            <wp:extent cx="6383820" cy="4842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907" t="11181" r="23981" b="4604"/>
                    <a:stretch/>
                  </pic:blipFill>
                  <pic:spPr bwMode="auto">
                    <a:xfrm>
                      <a:off x="0" y="0"/>
                      <a:ext cx="6404920" cy="485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D3A37" w14:textId="77777777" w:rsidR="00D65C32" w:rsidRDefault="00D65C32" w:rsidP="00D91B14">
      <w:pPr>
        <w:rPr>
          <w:noProof/>
        </w:rPr>
      </w:pPr>
    </w:p>
    <w:p w14:paraId="4B83C754" w14:textId="77777777" w:rsidR="00D65C32" w:rsidRDefault="00D65C32" w:rsidP="00D91B14">
      <w:pPr>
        <w:rPr>
          <w:noProof/>
        </w:rPr>
      </w:pPr>
    </w:p>
    <w:p w14:paraId="66584372" w14:textId="1982B942" w:rsidR="00D91B14" w:rsidRDefault="00D65C32" w:rsidP="00D91B14">
      <w:r>
        <w:rPr>
          <w:noProof/>
        </w:rPr>
        <w:lastRenderedPageBreak/>
        <w:drawing>
          <wp:inline distT="0" distB="0" distL="0" distR="0" wp14:anchorId="44006AA7" wp14:editId="5EE0BE7B">
            <wp:extent cx="6130456" cy="52430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203" t="11896" r="24414" b="3898"/>
                    <a:stretch/>
                  </pic:blipFill>
                  <pic:spPr bwMode="auto">
                    <a:xfrm>
                      <a:off x="0" y="0"/>
                      <a:ext cx="6145639" cy="525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C8DFB" w14:textId="77777777" w:rsidR="00481030" w:rsidRDefault="00481030" w:rsidP="00D91B14">
      <w:pPr>
        <w:rPr>
          <w:noProof/>
        </w:rPr>
      </w:pPr>
    </w:p>
    <w:p w14:paraId="4709E75A" w14:textId="0D606FC2" w:rsidR="00D65C32" w:rsidRDefault="00D65C32" w:rsidP="00D91B14">
      <w:r>
        <w:rPr>
          <w:noProof/>
        </w:rPr>
        <w:lastRenderedPageBreak/>
        <w:drawing>
          <wp:inline distT="0" distB="0" distL="0" distR="0" wp14:anchorId="2768996F" wp14:editId="736F3C12">
            <wp:extent cx="5581495" cy="4603805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00" t="11182" r="24013" b="21975"/>
                    <a:stretch/>
                  </pic:blipFill>
                  <pic:spPr bwMode="auto">
                    <a:xfrm>
                      <a:off x="0" y="0"/>
                      <a:ext cx="5605349" cy="462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9EE8E" w14:textId="77777777" w:rsidR="00481030" w:rsidRDefault="00481030" w:rsidP="00D91B14">
      <w:pPr>
        <w:rPr>
          <w:noProof/>
        </w:rPr>
      </w:pPr>
    </w:p>
    <w:p w14:paraId="47AC2AA3" w14:textId="38F6E181" w:rsidR="00481030" w:rsidRDefault="00481030" w:rsidP="00D91B14">
      <w:r>
        <w:rPr>
          <w:noProof/>
        </w:rPr>
        <w:lastRenderedPageBreak/>
        <w:drawing>
          <wp:inline distT="0" distB="0" distL="0" distR="0" wp14:anchorId="0B60DF1B" wp14:editId="5DF27171">
            <wp:extent cx="5615770" cy="4595854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201" t="10940" r="23076" b="6534"/>
                    <a:stretch/>
                  </pic:blipFill>
                  <pic:spPr bwMode="auto">
                    <a:xfrm>
                      <a:off x="0" y="0"/>
                      <a:ext cx="5636339" cy="461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ABC1F" w14:textId="77777777" w:rsidR="00FB5B82" w:rsidRDefault="00FB5B82" w:rsidP="00D91B14">
      <w:pPr>
        <w:rPr>
          <w:noProof/>
        </w:rPr>
      </w:pPr>
    </w:p>
    <w:p w14:paraId="7235E974" w14:textId="18536852" w:rsidR="00481030" w:rsidRDefault="00FB5B82" w:rsidP="00D91B14">
      <w:r>
        <w:rPr>
          <w:noProof/>
        </w:rPr>
        <w:lastRenderedPageBreak/>
        <w:drawing>
          <wp:inline distT="0" distB="0" distL="0" distR="0" wp14:anchorId="7B5B6E35" wp14:editId="2AFBC8CF">
            <wp:extent cx="5534108" cy="4055170"/>
            <wp:effectExtent l="0" t="0" r="952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737" t="11180" r="23746" b="16498"/>
                    <a:stretch/>
                  </pic:blipFill>
                  <pic:spPr bwMode="auto">
                    <a:xfrm>
                      <a:off x="0" y="0"/>
                      <a:ext cx="5548728" cy="406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8186A" w14:textId="77777777" w:rsidR="00FB5B82" w:rsidRDefault="00FB5B82" w:rsidP="00D91B14">
      <w:pPr>
        <w:rPr>
          <w:noProof/>
        </w:rPr>
      </w:pPr>
    </w:p>
    <w:p w14:paraId="52D5D154" w14:textId="5764C7AE" w:rsidR="00FB5B82" w:rsidRDefault="00FB5B82" w:rsidP="00D91B14">
      <w:r>
        <w:rPr>
          <w:noProof/>
        </w:rPr>
        <w:lastRenderedPageBreak/>
        <w:drawing>
          <wp:inline distT="0" distB="0" distL="0" distR="0" wp14:anchorId="3A5B1390" wp14:editId="1E2A030E">
            <wp:extent cx="5818932" cy="4150581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469" t="11418" r="23478" b="6498"/>
                    <a:stretch/>
                  </pic:blipFill>
                  <pic:spPr bwMode="auto">
                    <a:xfrm>
                      <a:off x="0" y="0"/>
                      <a:ext cx="5843011" cy="416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D4BFB" w14:textId="4068B9FE" w:rsidR="000469DF" w:rsidRDefault="000469DF" w:rsidP="00D91B14"/>
    <w:p w14:paraId="50857F8F" w14:textId="77777777" w:rsidR="004B42C1" w:rsidRDefault="004B42C1" w:rsidP="000469DF">
      <w:pPr>
        <w:pStyle w:val="Title"/>
      </w:pPr>
    </w:p>
    <w:p w14:paraId="15FEB615" w14:textId="77777777" w:rsidR="004B42C1" w:rsidRDefault="004B42C1" w:rsidP="000469DF">
      <w:pPr>
        <w:pStyle w:val="Title"/>
      </w:pPr>
    </w:p>
    <w:p w14:paraId="685D5635" w14:textId="77777777" w:rsidR="004B42C1" w:rsidRDefault="004B42C1" w:rsidP="000469DF">
      <w:pPr>
        <w:pStyle w:val="Title"/>
      </w:pPr>
    </w:p>
    <w:p w14:paraId="0E862CDD" w14:textId="77777777" w:rsidR="004B42C1" w:rsidRDefault="004B42C1" w:rsidP="000469DF">
      <w:pPr>
        <w:pStyle w:val="Title"/>
      </w:pPr>
    </w:p>
    <w:p w14:paraId="136CCF36" w14:textId="77777777" w:rsidR="004B42C1" w:rsidRDefault="004B42C1" w:rsidP="000469DF">
      <w:pPr>
        <w:pStyle w:val="Title"/>
      </w:pPr>
    </w:p>
    <w:p w14:paraId="0EB6C83F" w14:textId="77777777" w:rsidR="004B42C1" w:rsidRDefault="004B42C1" w:rsidP="000469DF">
      <w:pPr>
        <w:pStyle w:val="Title"/>
      </w:pPr>
    </w:p>
    <w:p w14:paraId="0CB42F00" w14:textId="152CD4D5" w:rsidR="000469DF" w:rsidRDefault="00DD2B39" w:rsidP="000469DF">
      <w:pPr>
        <w:pStyle w:val="Title"/>
      </w:pPr>
      <w:r>
        <w:lastRenderedPageBreak/>
        <w:t>Relationships b/w Entities</w:t>
      </w:r>
    </w:p>
    <w:p w14:paraId="73EDAED7" w14:textId="77777777" w:rsidR="004B42C1" w:rsidRPr="004B42C1" w:rsidRDefault="004B42C1" w:rsidP="004B42C1"/>
    <w:p w14:paraId="6977B616" w14:textId="77777777" w:rsidR="004B42C1" w:rsidRDefault="004B42C1" w:rsidP="004B42C1">
      <w:pPr>
        <w:rPr>
          <w:noProof/>
        </w:rPr>
      </w:pPr>
    </w:p>
    <w:p w14:paraId="01F7C023" w14:textId="09FE0C55" w:rsidR="004B42C1" w:rsidRDefault="004B42C1" w:rsidP="004B42C1">
      <w:r>
        <w:rPr>
          <w:noProof/>
        </w:rPr>
        <w:drawing>
          <wp:inline distT="0" distB="0" distL="0" distR="0" wp14:anchorId="57D157D2" wp14:editId="51CB941D">
            <wp:extent cx="6630154" cy="18367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802" t="25686" r="23835" b="50764"/>
                    <a:stretch/>
                  </pic:blipFill>
                  <pic:spPr bwMode="auto">
                    <a:xfrm>
                      <a:off x="0" y="0"/>
                      <a:ext cx="6684833" cy="185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6A7BA" w14:textId="77777777" w:rsidR="00BC4EAC" w:rsidRDefault="00BC4EAC" w:rsidP="004B42C1">
      <w:pPr>
        <w:rPr>
          <w:noProof/>
        </w:rPr>
      </w:pPr>
    </w:p>
    <w:p w14:paraId="722BCCA7" w14:textId="45C5FB35" w:rsidR="004B42C1" w:rsidRDefault="00093EDA" w:rsidP="004B42C1">
      <w:r>
        <w:rPr>
          <w:noProof/>
        </w:rPr>
        <w:lastRenderedPageBreak/>
        <w:drawing>
          <wp:inline distT="0" distB="0" distL="0" distR="0" wp14:anchorId="507DA8C9" wp14:editId="7A75E652">
            <wp:extent cx="4818490" cy="5822197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067" t="15223" r="43942" b="7466"/>
                    <a:stretch/>
                  </pic:blipFill>
                  <pic:spPr bwMode="auto">
                    <a:xfrm>
                      <a:off x="0" y="0"/>
                      <a:ext cx="4818490" cy="582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27B28" w14:textId="77777777" w:rsidR="00BC4EAC" w:rsidRDefault="00BC4EAC" w:rsidP="004B42C1">
      <w:pPr>
        <w:rPr>
          <w:noProof/>
        </w:rPr>
      </w:pPr>
    </w:p>
    <w:p w14:paraId="5742F11A" w14:textId="0A1BA65A" w:rsidR="00BC4EAC" w:rsidRDefault="00BC4EAC" w:rsidP="004B42C1">
      <w:r>
        <w:rPr>
          <w:noProof/>
        </w:rPr>
        <w:lastRenderedPageBreak/>
        <w:drawing>
          <wp:inline distT="0" distB="0" distL="0" distR="0" wp14:anchorId="7241A809" wp14:editId="7837A757">
            <wp:extent cx="5550010" cy="44407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343" t="12370" r="23983" b="8435"/>
                    <a:stretch/>
                  </pic:blipFill>
                  <pic:spPr bwMode="auto">
                    <a:xfrm>
                      <a:off x="0" y="0"/>
                      <a:ext cx="5565316" cy="445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973FB" w14:textId="77777777" w:rsidR="00BC4EAC" w:rsidRDefault="00BC4EAC" w:rsidP="004B42C1"/>
    <w:p w14:paraId="2FEC8477" w14:textId="77777777" w:rsidR="0012402F" w:rsidRDefault="0012402F" w:rsidP="004B42C1"/>
    <w:p w14:paraId="3951A983" w14:textId="77777777" w:rsidR="0012402F" w:rsidRDefault="0012402F" w:rsidP="004B42C1"/>
    <w:p w14:paraId="26DE525D" w14:textId="77777777" w:rsidR="0012402F" w:rsidRDefault="0012402F" w:rsidP="004B42C1"/>
    <w:p w14:paraId="3FE8942A" w14:textId="77777777" w:rsidR="0012402F" w:rsidRDefault="0012402F" w:rsidP="004B42C1"/>
    <w:p w14:paraId="15AE496A" w14:textId="77777777" w:rsidR="0012402F" w:rsidRDefault="0012402F" w:rsidP="004B42C1"/>
    <w:p w14:paraId="5D40B244" w14:textId="77777777" w:rsidR="0012402F" w:rsidRDefault="0012402F" w:rsidP="004B42C1"/>
    <w:p w14:paraId="2A90635F" w14:textId="77777777" w:rsidR="0012402F" w:rsidRDefault="0012402F" w:rsidP="004B42C1"/>
    <w:p w14:paraId="594B5725" w14:textId="77777777" w:rsidR="0012402F" w:rsidRDefault="0012402F" w:rsidP="004B42C1"/>
    <w:p w14:paraId="50B0A402" w14:textId="77777777" w:rsidR="0012402F" w:rsidRDefault="0012402F" w:rsidP="004B42C1"/>
    <w:p w14:paraId="00A2F1C0" w14:textId="77777777" w:rsidR="0012402F" w:rsidRDefault="0012402F" w:rsidP="004B42C1"/>
    <w:p w14:paraId="3C8E2A05" w14:textId="77777777" w:rsidR="0012402F" w:rsidRDefault="0012402F" w:rsidP="004B42C1"/>
    <w:p w14:paraId="48B70375" w14:textId="77777777" w:rsidR="0012402F" w:rsidRDefault="0012402F" w:rsidP="004B42C1"/>
    <w:p w14:paraId="7FCBBAB0" w14:textId="34EED03A" w:rsidR="00BC4EAC" w:rsidRDefault="00BC4EAC" w:rsidP="004B42C1">
      <w:r>
        <w:lastRenderedPageBreak/>
        <w:t>ONE TO MANY RELATIONSHIP</w:t>
      </w:r>
    </w:p>
    <w:p w14:paraId="5275E070" w14:textId="77777777" w:rsidR="0012402F" w:rsidRDefault="0012402F" w:rsidP="004B42C1">
      <w:pPr>
        <w:rPr>
          <w:noProof/>
        </w:rPr>
      </w:pPr>
    </w:p>
    <w:p w14:paraId="03F43D83" w14:textId="1B9E5AF8" w:rsidR="00BC4EAC" w:rsidRDefault="00BC4EAC" w:rsidP="004B42C1">
      <w:r>
        <w:rPr>
          <w:noProof/>
        </w:rPr>
        <w:drawing>
          <wp:inline distT="0" distB="0" distL="0" distR="0" wp14:anchorId="0C4BD268" wp14:editId="5CF80D9C">
            <wp:extent cx="3816626" cy="468489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937" t="11895" r="48227" b="18633"/>
                    <a:stretch/>
                  </pic:blipFill>
                  <pic:spPr bwMode="auto">
                    <a:xfrm>
                      <a:off x="0" y="0"/>
                      <a:ext cx="3828371" cy="469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B793D" w14:textId="77777777" w:rsidR="00092AA1" w:rsidRDefault="00092AA1" w:rsidP="004B42C1">
      <w:pPr>
        <w:rPr>
          <w:noProof/>
        </w:rPr>
      </w:pPr>
    </w:p>
    <w:p w14:paraId="251495F1" w14:textId="4CD84F6A" w:rsidR="00092AA1" w:rsidRPr="004B42C1" w:rsidRDefault="00092AA1" w:rsidP="004B42C1">
      <w:bookmarkStart w:id="0" w:name="_GoBack"/>
      <w:r>
        <w:rPr>
          <w:noProof/>
        </w:rPr>
        <w:lastRenderedPageBreak/>
        <w:drawing>
          <wp:inline distT="0" distB="0" distL="0" distR="0" wp14:anchorId="3DAEF1A6" wp14:editId="2E034F1A">
            <wp:extent cx="6148109" cy="5224007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470" t="11895" r="24414" b="4850"/>
                    <a:stretch/>
                  </pic:blipFill>
                  <pic:spPr bwMode="auto">
                    <a:xfrm>
                      <a:off x="0" y="0"/>
                      <a:ext cx="6172212" cy="524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92AA1" w:rsidRPr="004B42C1" w:rsidSect="000A0F9B"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4B62C6" w14:textId="77777777" w:rsidR="008960F1" w:rsidRDefault="008960F1">
      <w:pPr>
        <w:spacing w:after="0" w:line="240" w:lineRule="auto"/>
      </w:pPr>
      <w:r>
        <w:separator/>
      </w:r>
    </w:p>
  </w:endnote>
  <w:endnote w:type="continuationSeparator" w:id="0">
    <w:p w14:paraId="78FAEB29" w14:textId="77777777" w:rsidR="008960F1" w:rsidRDefault="00896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5DCC54" w14:textId="77777777" w:rsidR="008960F1" w:rsidRDefault="008960F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725C5" w14:textId="77777777" w:rsidR="008960F1" w:rsidRDefault="008960F1">
      <w:pPr>
        <w:spacing w:after="0" w:line="240" w:lineRule="auto"/>
      </w:pPr>
      <w:r>
        <w:separator/>
      </w:r>
    </w:p>
  </w:footnote>
  <w:footnote w:type="continuationSeparator" w:id="0">
    <w:p w14:paraId="70D37D16" w14:textId="77777777" w:rsidR="008960F1" w:rsidRDefault="008960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1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2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0"/>
  </w:num>
  <w:num w:numId="12">
    <w:abstractNumId w:val="10"/>
  </w:num>
  <w:num w:numId="13">
    <w:abstractNumId w:val="14"/>
  </w:num>
  <w:num w:numId="14">
    <w:abstractNumId w:val="13"/>
  </w:num>
  <w:num w:numId="15">
    <w:abstractNumId w:val="15"/>
  </w:num>
  <w:num w:numId="16">
    <w:abstractNumId w:val="11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7CE"/>
    <w:rsid w:val="000469DF"/>
    <w:rsid w:val="00092AA1"/>
    <w:rsid w:val="00093EDA"/>
    <w:rsid w:val="000A0F9B"/>
    <w:rsid w:val="00123E1E"/>
    <w:rsid w:val="0012402F"/>
    <w:rsid w:val="0013591F"/>
    <w:rsid w:val="00216BF8"/>
    <w:rsid w:val="00223CAB"/>
    <w:rsid w:val="0024640E"/>
    <w:rsid w:val="002C1B16"/>
    <w:rsid w:val="00481030"/>
    <w:rsid w:val="004B42C1"/>
    <w:rsid w:val="00512746"/>
    <w:rsid w:val="00535F7A"/>
    <w:rsid w:val="006D4905"/>
    <w:rsid w:val="00771F16"/>
    <w:rsid w:val="0078294C"/>
    <w:rsid w:val="007F5002"/>
    <w:rsid w:val="008960F1"/>
    <w:rsid w:val="008B6008"/>
    <w:rsid w:val="008C0FDE"/>
    <w:rsid w:val="00971DEC"/>
    <w:rsid w:val="00B45653"/>
    <w:rsid w:val="00B64B70"/>
    <w:rsid w:val="00B66857"/>
    <w:rsid w:val="00BA3B94"/>
    <w:rsid w:val="00BC4EAC"/>
    <w:rsid w:val="00BD0FBB"/>
    <w:rsid w:val="00C07BE9"/>
    <w:rsid w:val="00D65C32"/>
    <w:rsid w:val="00D91B14"/>
    <w:rsid w:val="00DD2B39"/>
    <w:rsid w:val="00E21D58"/>
    <w:rsid w:val="00E967CE"/>
    <w:rsid w:val="00F9577D"/>
    <w:rsid w:val="00FB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33B2AD0"/>
  <w15:chartTrackingRefBased/>
  <w15:docId w15:val="{3161E1A8-1E9A-44C9-9815-85BC33B30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6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66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68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501807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1460</TotalTime>
  <Pages>18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Kush Sharma</dc:creator>
  <cp:keywords/>
  <dc:description/>
  <cp:lastModifiedBy>Sharma, Kush</cp:lastModifiedBy>
  <cp:revision>13</cp:revision>
  <dcterms:created xsi:type="dcterms:W3CDTF">2018-11-03T13:38:00Z</dcterms:created>
  <dcterms:modified xsi:type="dcterms:W3CDTF">2018-11-05T08:40:00Z</dcterms:modified>
</cp:coreProperties>
</file>